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29BC5" w14:textId="01F3752F" w:rsidR="00182B5D" w:rsidRDefault="00A13D1F" w:rsidP="00A13D1F">
      <w:pPr>
        <w:pStyle w:val="Title"/>
      </w:pPr>
      <w:r>
        <w:t xml:space="preserve">Lecture </w:t>
      </w:r>
      <w:r w:rsidR="00DA004E">
        <w:t>18</w:t>
      </w:r>
    </w:p>
    <w:p w14:paraId="2D4E484A" w14:textId="39CA3F8A" w:rsidR="00A13D1F" w:rsidRDefault="00DA004E" w:rsidP="00A13D1F">
      <w:pPr>
        <w:pStyle w:val="Standard"/>
        <w:rPr>
          <w:lang w:eastAsia="en-US"/>
        </w:rPr>
      </w:pPr>
      <w:r>
        <w:rPr>
          <w:lang w:eastAsia="en-US"/>
        </w:rPr>
        <w:t>CPSC 131</w:t>
      </w:r>
      <w:r w:rsidR="00A13D1F">
        <w:rPr>
          <w:lang w:eastAsia="en-US"/>
        </w:rPr>
        <w:br/>
      </w:r>
      <w:r>
        <w:rPr>
          <w:lang w:eastAsia="en-US"/>
        </w:rPr>
        <w:t>11/4/2020</w:t>
      </w:r>
    </w:p>
    <w:p w14:paraId="73C95650" w14:textId="0E012863" w:rsidR="00A13D1F" w:rsidRDefault="00A13D1F" w:rsidP="00A13D1F">
      <w:pPr>
        <w:pStyle w:val="Standard"/>
        <w:rPr>
          <w:lang w:eastAsia="en-US"/>
        </w:rPr>
      </w:pPr>
    </w:p>
    <w:p w14:paraId="5D77120A" w14:textId="5DBEBD4E" w:rsidR="00A13D1F" w:rsidRDefault="008A083C" w:rsidP="00A13D1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Trees</w:t>
      </w:r>
    </w:p>
    <w:p w14:paraId="7AD067D7" w14:textId="61EB2DC8" w:rsidR="007D275E" w:rsidRDefault="007D275E" w:rsidP="008A083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Erasure</w:t>
      </w:r>
      <w:r>
        <w:rPr>
          <w:lang w:eastAsia="en-US"/>
        </w:rPr>
        <w:br/>
      </w:r>
      <w:r w:rsidRPr="007D275E">
        <w:rPr>
          <w:lang w:eastAsia="en-US"/>
        </w:rPr>
        <w:drawing>
          <wp:inline distT="0" distB="0" distL="0" distR="0" wp14:anchorId="16483FBB" wp14:editId="6FC5EFE1">
            <wp:extent cx="5943600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4EBF" w14:textId="6E241F44" w:rsidR="008A083C" w:rsidRDefault="008A083C" w:rsidP="008A083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No external Children</w:t>
      </w:r>
      <w:r>
        <w:rPr>
          <w:lang w:eastAsia="en-US"/>
        </w:rPr>
        <w:br/>
      </w:r>
      <w:r w:rsidRPr="008A083C">
        <w:rPr>
          <w:lang w:eastAsia="en-US"/>
        </w:rPr>
        <w:drawing>
          <wp:inline distT="0" distB="0" distL="0" distR="0" wp14:anchorId="28175F96" wp14:editId="74D0880E">
            <wp:extent cx="59436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77F0" w14:textId="134822CD" w:rsidR="008A083C" w:rsidRDefault="00CD4935" w:rsidP="008A083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NOOOODES</w:t>
      </w:r>
      <w:r>
        <w:rPr>
          <w:lang w:eastAsia="en-US"/>
        </w:rPr>
        <w:br/>
      </w:r>
      <w:r w:rsidRPr="00CD4935">
        <w:rPr>
          <w:lang w:eastAsia="en-US"/>
        </w:rPr>
        <w:drawing>
          <wp:inline distT="0" distB="0" distL="0" distR="0" wp14:anchorId="766BD824" wp14:editId="13531AA9">
            <wp:extent cx="5943600" cy="3632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CFEA" w14:textId="16E16F0F" w:rsidR="00CE0AB2" w:rsidRDefault="00CE0AB2" w:rsidP="00CE0AB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By moving the successor up, what we’ve accomplished is that everything on the right is still attacked. G was less than H because it was to the left of H. </w:t>
      </w:r>
      <w:proofErr w:type="gramStart"/>
      <w:r>
        <w:rPr>
          <w:lang w:eastAsia="en-US"/>
        </w:rPr>
        <w:t>So</w:t>
      </w:r>
      <w:proofErr w:type="gramEnd"/>
      <w:r>
        <w:rPr>
          <w:lang w:eastAsia="en-US"/>
        </w:rPr>
        <w:t xml:space="preserve"> if we move it to the parent of H, the less than property still holds.</w:t>
      </w:r>
    </w:p>
    <w:p w14:paraId="616E5BCD" w14:textId="61A74B52" w:rsidR="00CE0AB2" w:rsidRDefault="00CE0AB2" w:rsidP="00CE0AB2">
      <w:pPr>
        <w:pStyle w:val="Standard"/>
        <w:numPr>
          <w:ilvl w:val="2"/>
          <w:numId w:val="47"/>
        </w:numPr>
        <w:rPr>
          <w:lang w:eastAsia="en-US"/>
        </w:rPr>
      </w:pPr>
      <w:proofErr w:type="gramStart"/>
      <w:r>
        <w:rPr>
          <w:lang w:eastAsia="en-US"/>
        </w:rPr>
        <w:t>So</w:t>
      </w:r>
      <w:proofErr w:type="gramEnd"/>
      <w:r>
        <w:rPr>
          <w:lang w:eastAsia="en-US"/>
        </w:rPr>
        <w:t xml:space="preserve"> to delete the element from the binary tree, we have to do it in steps.</w:t>
      </w:r>
    </w:p>
    <w:p w14:paraId="6A0178E1" w14:textId="45CCCB5C" w:rsidR="00CE0AB2" w:rsidRDefault="00804587" w:rsidP="00CE0AB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If the node you’re trying to delete has 0,1,2 children, it makes a difference on how the node is removed.</w:t>
      </w:r>
    </w:p>
    <w:p w14:paraId="5CA2597E" w14:textId="3FF5E2D9" w:rsidR="00804587" w:rsidRDefault="00804587" w:rsidP="00EF38A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If we remove a node with 0 children, </w:t>
      </w:r>
      <w:r>
        <w:rPr>
          <w:lang w:eastAsia="en-US"/>
        </w:rPr>
        <w:br/>
      </w:r>
      <w:r w:rsidRPr="00804587">
        <w:rPr>
          <w:lang w:eastAsia="en-US"/>
        </w:rPr>
        <w:drawing>
          <wp:inline distT="0" distB="0" distL="0" distR="0" wp14:anchorId="63337C0A" wp14:editId="278C76E3">
            <wp:extent cx="4770782" cy="2444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980" cy="24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AB44" w14:textId="116C849C" w:rsidR="00EF38A6" w:rsidRDefault="00EF38A6" w:rsidP="00EF38A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This is easy</w:t>
      </w:r>
    </w:p>
    <w:p w14:paraId="09B87029" w14:textId="0EC47374" w:rsidR="00CD4935" w:rsidRDefault="00532C10" w:rsidP="008A083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IF we remove a node with 1 child</w:t>
      </w:r>
      <w:r>
        <w:rPr>
          <w:lang w:eastAsia="en-US"/>
        </w:rPr>
        <w:br/>
      </w:r>
      <w:r w:rsidR="009C1774" w:rsidRPr="009C1774">
        <w:rPr>
          <w:lang w:eastAsia="en-US"/>
        </w:rPr>
        <w:drawing>
          <wp:inline distT="0" distB="0" distL="0" distR="0" wp14:anchorId="1729B14C" wp14:editId="298918CE">
            <wp:extent cx="5943600" cy="335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742" w14:textId="7E2F3A09" w:rsidR="009C1774" w:rsidRDefault="009C1774" w:rsidP="009C177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Remove D, relink E to B</w:t>
      </w:r>
    </w:p>
    <w:p w14:paraId="74D262C7" w14:textId="37F11A4B" w:rsidR="00EC2C9F" w:rsidRDefault="00AF1DAC" w:rsidP="00EC2C9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IF we delete node with 2 kids</w:t>
      </w:r>
      <w:r>
        <w:rPr>
          <w:lang w:eastAsia="en-US"/>
        </w:rPr>
        <w:br/>
      </w:r>
      <w:r w:rsidR="004003B0" w:rsidRPr="004003B0">
        <w:rPr>
          <w:lang w:eastAsia="en-US"/>
        </w:rPr>
        <w:drawing>
          <wp:inline distT="0" distB="0" distL="0" distR="0" wp14:anchorId="13BACE77" wp14:editId="46409DC3">
            <wp:extent cx="594360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650" w14:textId="42441FFE" w:rsidR="004003B0" w:rsidRDefault="004003B0" w:rsidP="004003B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Delete successor, make node on right the new parent to L </w:t>
      </w:r>
    </w:p>
    <w:p w14:paraId="4A8C38E0" w14:textId="369BA7B2" w:rsidR="00BC1650" w:rsidRDefault="00DC5DAF" w:rsidP="00BC165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Code </w:t>
      </w:r>
      <w:r>
        <w:rPr>
          <w:lang w:eastAsia="en-US"/>
        </w:rPr>
        <w:br/>
      </w:r>
      <w:r w:rsidRPr="00DC5DAF">
        <w:rPr>
          <w:lang w:eastAsia="en-US"/>
        </w:rPr>
        <w:drawing>
          <wp:inline distT="0" distB="0" distL="0" distR="0" wp14:anchorId="5D180117" wp14:editId="7CEEC66A">
            <wp:extent cx="4363059" cy="38962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A93" w14:textId="7F5DC5B8" w:rsidR="007D2D8A" w:rsidRDefault="00B05C19" w:rsidP="00BC165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Tree</w:t>
      </w:r>
      <w:r>
        <w:rPr>
          <w:lang w:eastAsia="en-US"/>
        </w:rPr>
        <w:br/>
      </w:r>
      <w:r w:rsidRPr="00B05C19">
        <w:rPr>
          <w:lang w:eastAsia="en-US"/>
        </w:rPr>
        <w:drawing>
          <wp:inline distT="0" distB="0" distL="0" distR="0" wp14:anchorId="3285BDEA" wp14:editId="4FD37C8B">
            <wp:extent cx="5677692" cy="103837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3342" w14:textId="1104329A" w:rsidR="00B05C19" w:rsidRDefault="009E1BBC" w:rsidP="00BC165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The Search (public) function calls its private recursive version </w:t>
      </w:r>
      <w:r w:rsidR="00BE39DD">
        <w:rPr>
          <w:lang w:eastAsia="en-US"/>
        </w:rPr>
        <w:br/>
      </w:r>
      <w:r w:rsidR="00BE39DD" w:rsidRPr="00BE39DD">
        <w:rPr>
          <w:lang w:eastAsia="en-US"/>
        </w:rPr>
        <w:drawing>
          <wp:inline distT="0" distB="0" distL="0" distR="0" wp14:anchorId="6915F2FE" wp14:editId="4E12869E">
            <wp:extent cx="5943600" cy="2505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D63" w14:textId="64F1DF4B" w:rsidR="009E1BBC" w:rsidRDefault="009E1BBC" w:rsidP="009E1BB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This is the most important function as the rest of the other functions depend on Search</w:t>
      </w:r>
    </w:p>
    <w:p w14:paraId="2E10204E" w14:textId="6E6F4BB2" w:rsidR="009E1BBC" w:rsidRDefault="00BE39DD" w:rsidP="009E1BB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How we kick off this function, we go to the top of the tree to start.</w:t>
      </w:r>
    </w:p>
    <w:p w14:paraId="3EB7E041" w14:textId="189B14CD" w:rsidR="00BE39DD" w:rsidRDefault="00BE39DD" w:rsidP="009E1BB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Biggest question: Did I find what I’m working for?</w:t>
      </w:r>
    </w:p>
    <w:p w14:paraId="180A8A1A" w14:textId="77777777" w:rsidR="00736ED7" w:rsidRDefault="00BE39DD" w:rsidP="0051033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If no, throw under exception</w:t>
      </w:r>
      <w:r w:rsidR="00425EA0">
        <w:rPr>
          <w:lang w:eastAsia="en-US"/>
        </w:rPr>
        <w:t xml:space="preserve"> as we can’t return a default value.</w:t>
      </w:r>
    </w:p>
    <w:p w14:paraId="07346749" w14:textId="2C2DF9BC" w:rsidR="00736ED7" w:rsidRDefault="00736ED7" w:rsidP="0051033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If yes, see below</w:t>
      </w:r>
    </w:p>
    <w:p w14:paraId="57AC4DDB" w14:textId="6760CA0E" w:rsidR="006F08FB" w:rsidRDefault="00510332" w:rsidP="0051033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Binary Search Tree</w:t>
      </w:r>
      <w:r w:rsidR="00304DE5">
        <w:rPr>
          <w:lang w:eastAsia="en-US"/>
        </w:rPr>
        <w:t xml:space="preserve"> Recursion</w:t>
      </w:r>
      <w:r>
        <w:rPr>
          <w:lang w:eastAsia="en-US"/>
        </w:rPr>
        <w:br/>
      </w:r>
      <w:r w:rsidRPr="00510332">
        <w:rPr>
          <w:lang w:eastAsia="en-US"/>
        </w:rPr>
        <w:drawing>
          <wp:inline distT="0" distB="0" distL="0" distR="0" wp14:anchorId="4C33B48F" wp14:editId="006D810E">
            <wp:extent cx="5943600" cy="1681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B50">
        <w:rPr>
          <w:lang w:eastAsia="en-US"/>
        </w:rPr>
        <w:t xml:space="preserve"> </w:t>
      </w:r>
    </w:p>
    <w:p w14:paraId="565C1BC3" w14:textId="7FBDB163" w:rsidR="00BE39DD" w:rsidRDefault="00510332" w:rsidP="0051033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ab/>
      </w:r>
      <w:r w:rsidR="00CE22DB">
        <w:rPr>
          <w:lang w:eastAsia="en-US"/>
        </w:rPr>
        <w:t>Base Case + End case</w:t>
      </w:r>
      <w:r w:rsidR="00CE22DB">
        <w:rPr>
          <w:lang w:eastAsia="en-US"/>
        </w:rPr>
        <w:br/>
      </w:r>
      <w:r w:rsidR="00CE22DB" w:rsidRPr="00CE22DB">
        <w:rPr>
          <w:lang w:eastAsia="en-US"/>
        </w:rPr>
        <w:drawing>
          <wp:inline distT="0" distB="0" distL="0" distR="0" wp14:anchorId="190E8C83" wp14:editId="5E31455F">
            <wp:extent cx="5287113" cy="432495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0CC4" w14:textId="037A32A7" w:rsidR="0043181F" w:rsidRDefault="006D78DB" w:rsidP="0051033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The General code</w:t>
      </w:r>
      <w:r>
        <w:rPr>
          <w:lang w:eastAsia="en-US"/>
        </w:rPr>
        <w:br/>
      </w:r>
      <w:r w:rsidRPr="006D78DB">
        <w:rPr>
          <w:lang w:eastAsia="en-US"/>
        </w:rPr>
        <w:drawing>
          <wp:inline distT="0" distB="0" distL="0" distR="0" wp14:anchorId="75DA6D0D" wp14:editId="167E39C0">
            <wp:extent cx="5943600" cy="3404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40C9" w14:textId="77777777" w:rsidR="00F522E7" w:rsidRDefault="00F522E7" w:rsidP="006D78D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Insert</w:t>
      </w:r>
    </w:p>
    <w:p w14:paraId="01F5D11E" w14:textId="2E96FD23" w:rsidR="006D78DB" w:rsidRDefault="00202E48" w:rsidP="00F522E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It’s okay to use a</w:t>
      </w:r>
      <w:r w:rsidR="000B5489">
        <w:rPr>
          <w:lang w:eastAsia="en-US"/>
        </w:rPr>
        <w:t>ut</w:t>
      </w:r>
      <w:r>
        <w:rPr>
          <w:lang w:eastAsia="en-US"/>
        </w:rPr>
        <w:t>o</w:t>
      </w:r>
      <w:r>
        <w:rPr>
          <w:lang w:eastAsia="en-US"/>
        </w:rPr>
        <w:br/>
      </w:r>
      <w:r w:rsidR="000B5489" w:rsidRPr="000B5489">
        <w:rPr>
          <w:lang w:eastAsia="en-US"/>
        </w:rPr>
        <w:drawing>
          <wp:inline distT="0" distB="0" distL="0" distR="0" wp14:anchorId="47128A9C" wp14:editId="3004D877">
            <wp:extent cx="5943600" cy="286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8DB">
        <w:rPr>
          <w:lang w:eastAsia="en-US"/>
        </w:rPr>
        <w:br/>
      </w:r>
    </w:p>
    <w:p w14:paraId="717A0260" w14:textId="4192F3D8" w:rsidR="00BF1921" w:rsidRDefault="00BF1921" w:rsidP="00F522E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 xml:space="preserve">The </w:t>
      </w:r>
      <w:proofErr w:type="spellStart"/>
      <w:r>
        <w:rPr>
          <w:lang w:eastAsia="en-US"/>
        </w:rPr>
        <w:t>Rescursive</w:t>
      </w:r>
      <w:proofErr w:type="spellEnd"/>
      <w:r>
        <w:rPr>
          <w:lang w:eastAsia="en-US"/>
        </w:rPr>
        <w:t xml:space="preserve"> insert</w:t>
      </w:r>
      <w:r>
        <w:rPr>
          <w:lang w:eastAsia="en-US"/>
        </w:rPr>
        <w:br/>
      </w:r>
      <w:r w:rsidRPr="00BF1921">
        <w:rPr>
          <w:lang w:eastAsia="en-US"/>
        </w:rPr>
        <w:drawing>
          <wp:inline distT="0" distB="0" distL="0" distR="0" wp14:anchorId="410718E9" wp14:editId="6DF3EB33">
            <wp:extent cx="5943600" cy="32524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8A19" w14:textId="7E5332DD" w:rsidR="00BF1921" w:rsidRDefault="007E0ADC" w:rsidP="007E0AD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Project</w:t>
      </w:r>
    </w:p>
    <w:p w14:paraId="58D33FCB" w14:textId="63A4695D" w:rsidR="007E0ADC" w:rsidRDefault="007E0ADC" w:rsidP="007E0AD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The project has a couple of things: </w:t>
      </w:r>
      <w:proofErr w:type="spellStart"/>
      <w:r>
        <w:rPr>
          <w:lang w:eastAsia="en-US"/>
        </w:rPr>
        <w:t>BookStoreDatabase</w:t>
      </w:r>
      <w:proofErr w:type="spellEnd"/>
      <w:r>
        <w:rPr>
          <w:lang w:eastAsia="en-US"/>
        </w:rPr>
        <w:t xml:space="preserve"> will want to change from the vector to a MAP </w:t>
      </w:r>
      <w:r w:rsidR="00730DF8">
        <w:rPr>
          <w:lang w:eastAsia="en-US"/>
        </w:rPr>
        <w:br/>
      </w:r>
      <w:r w:rsidR="00730DF8" w:rsidRPr="00730DF8">
        <w:rPr>
          <w:lang w:eastAsia="en-US"/>
        </w:rPr>
        <w:drawing>
          <wp:inline distT="0" distB="0" distL="0" distR="0" wp14:anchorId="356AF212" wp14:editId="178A324D">
            <wp:extent cx="5943600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A35E" w14:textId="272DDF90" w:rsidR="007E0ADC" w:rsidRDefault="00A866B5" w:rsidP="00A866B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Associative Container: give me a key, return a value. Key = ISBN. Value = Book</w:t>
      </w:r>
    </w:p>
    <w:p w14:paraId="25E66829" w14:textId="57405972" w:rsidR="00A866B5" w:rsidRDefault="002975F2" w:rsidP="00A866B5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Imeplement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BinarySearchTree</w:t>
      </w:r>
      <w:proofErr w:type="spellEnd"/>
      <w:r>
        <w:rPr>
          <w:lang w:eastAsia="en-US"/>
        </w:rPr>
        <w:t xml:space="preserve"> to the FIND function to get the key and the value of the book</w:t>
      </w:r>
    </w:p>
    <w:p w14:paraId="5AB450C4" w14:textId="1866117D" w:rsidR="002975F2" w:rsidRDefault="002975F2" w:rsidP="00A866B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Don’t write code to traverse a tree. Demonstrate how to use a </w:t>
      </w:r>
      <w:proofErr w:type="gramStart"/>
      <w:r>
        <w:rPr>
          <w:lang w:eastAsia="en-US"/>
        </w:rPr>
        <w:t>STD:MAP</w:t>
      </w:r>
      <w:proofErr w:type="gramEnd"/>
      <w:r>
        <w:rPr>
          <w:lang w:eastAsia="en-US"/>
        </w:rPr>
        <w:t xml:space="preserve"> function to find a book.</w:t>
      </w:r>
    </w:p>
    <w:p w14:paraId="1EB9A4A8" w14:textId="7E5398CE" w:rsidR="002975F2" w:rsidRDefault="009020F7" w:rsidP="00A866B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Implementation (TODO3): </w:t>
      </w:r>
      <w:r w:rsidR="00F47BD2">
        <w:rPr>
          <w:lang w:eastAsia="en-US"/>
        </w:rPr>
        <w:t>Implement</w:t>
      </w:r>
      <w:r>
        <w:rPr>
          <w:lang w:eastAsia="en-US"/>
        </w:rPr>
        <w:t xml:space="preserve"> Find function</w:t>
      </w:r>
    </w:p>
    <w:p w14:paraId="1CF9829C" w14:textId="32FFEDBB" w:rsidR="009020F7" w:rsidRDefault="00F47BD2" w:rsidP="009020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Returns a pointer to book</w:t>
      </w:r>
    </w:p>
    <w:p w14:paraId="1F4FF242" w14:textId="1C898D4A" w:rsidR="00F47BD2" w:rsidRDefault="00F47BD2" w:rsidP="009020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Trying to implement as a function that </w:t>
      </w:r>
      <w:proofErr w:type="spellStart"/>
      <w:r>
        <w:rPr>
          <w:lang w:eastAsia="en-US"/>
        </w:rPr>
        <w:t>searchs</w:t>
      </w:r>
      <w:proofErr w:type="spellEnd"/>
      <w:r>
        <w:rPr>
          <w:lang w:eastAsia="en-US"/>
        </w:rPr>
        <w:t xml:space="preserve"> the MAP we created</w:t>
      </w:r>
    </w:p>
    <w:p w14:paraId="63FE0B86" w14:textId="4427B78B" w:rsidR="00F47BD2" w:rsidRDefault="00F47BD2" w:rsidP="009020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Don’t walk the list from beginning to end</w:t>
      </w:r>
      <w:r w:rsidR="00340A51">
        <w:rPr>
          <w:lang w:eastAsia="en-US"/>
        </w:rPr>
        <w:t>.</w:t>
      </w:r>
    </w:p>
    <w:p w14:paraId="42B92224" w14:textId="160BA63F" w:rsidR="00340A51" w:rsidRDefault="0059028F" w:rsidP="009020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It’s no longer a recursive function. </w:t>
      </w:r>
    </w:p>
    <w:p w14:paraId="57F5768F" w14:textId="4EF62B7C" w:rsidR="000661DD" w:rsidRDefault="00A9560B" w:rsidP="009020F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Use find from library and convert results from pointer to book</w:t>
      </w:r>
    </w:p>
    <w:p w14:paraId="54EF15C1" w14:textId="14883D5F" w:rsidR="00A9560B" w:rsidRDefault="001753F2" w:rsidP="001753F2">
      <w:pPr>
        <w:pStyle w:val="Standard"/>
        <w:numPr>
          <w:ilvl w:val="1"/>
          <w:numId w:val="47"/>
        </w:numPr>
        <w:rPr>
          <w:lang w:eastAsia="en-US"/>
        </w:rPr>
      </w:pPr>
      <w:proofErr w:type="spellStart"/>
      <w:r>
        <w:rPr>
          <w:lang w:eastAsia="en-US"/>
        </w:rPr>
        <w:t>BookStore</w:t>
      </w:r>
      <w:proofErr w:type="spellEnd"/>
    </w:p>
    <w:p w14:paraId="49A7213B" w14:textId="5D40BC93" w:rsidR="001753F2" w:rsidRDefault="001753F2" w:rsidP="001753F2">
      <w:pPr>
        <w:pStyle w:val="Standard"/>
        <w:numPr>
          <w:ilvl w:val="2"/>
          <w:numId w:val="47"/>
        </w:numPr>
        <w:rPr>
          <w:lang w:eastAsia="en-US"/>
        </w:rPr>
      </w:pPr>
      <w:r w:rsidRPr="001753F2">
        <w:rPr>
          <w:lang w:eastAsia="en-US"/>
        </w:rPr>
        <w:drawing>
          <wp:inline distT="0" distB="0" distL="0" distR="0" wp14:anchorId="2E567098" wp14:editId="60169436">
            <wp:extent cx="5943600" cy="2754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EE5" w14:textId="20142464" w:rsidR="001753F2" w:rsidRDefault="002101EB" w:rsidP="001753F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Using </w:t>
      </w:r>
      <w:proofErr w:type="spellStart"/>
      <w:r>
        <w:rPr>
          <w:lang w:eastAsia="en-US"/>
        </w:rPr>
        <w:t>Inventory_DB</w:t>
      </w:r>
      <w:proofErr w:type="spellEnd"/>
      <w:r>
        <w:rPr>
          <w:lang w:eastAsia="en-US"/>
        </w:rPr>
        <w:t xml:space="preserve"> will help document meaning with code</w:t>
      </w:r>
    </w:p>
    <w:p w14:paraId="3FC4E526" w14:textId="75DA4D11" w:rsidR="002101EB" w:rsidRPr="00A13D1F" w:rsidRDefault="006F111C" w:rsidP="001753F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            </w:t>
      </w:r>
      <w:bookmarkStart w:id="0" w:name="_GoBack"/>
      <w:bookmarkEnd w:id="0"/>
    </w:p>
    <w:sectPr w:rsidR="002101EB" w:rsidRPr="00A13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BFB4AB3"/>
    <w:multiLevelType w:val="multilevel"/>
    <w:tmpl w:val="4BFEDCA2"/>
    <w:numStyleLink w:val="Outline"/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0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1F"/>
    <w:rsid w:val="000661DD"/>
    <w:rsid w:val="000B5489"/>
    <w:rsid w:val="001753F2"/>
    <w:rsid w:val="00182B5D"/>
    <w:rsid w:val="00202E48"/>
    <w:rsid w:val="002101EB"/>
    <w:rsid w:val="002975F2"/>
    <w:rsid w:val="00304DE5"/>
    <w:rsid w:val="00340A51"/>
    <w:rsid w:val="004003B0"/>
    <w:rsid w:val="00425EA0"/>
    <w:rsid w:val="0043181F"/>
    <w:rsid w:val="00510332"/>
    <w:rsid w:val="00532C10"/>
    <w:rsid w:val="0059028F"/>
    <w:rsid w:val="006D78DB"/>
    <w:rsid w:val="006E1DD2"/>
    <w:rsid w:val="006F08FB"/>
    <w:rsid w:val="006F111C"/>
    <w:rsid w:val="00730DF8"/>
    <w:rsid w:val="00736ED7"/>
    <w:rsid w:val="007D275E"/>
    <w:rsid w:val="007D2D8A"/>
    <w:rsid w:val="007E0ADC"/>
    <w:rsid w:val="00804587"/>
    <w:rsid w:val="008A083C"/>
    <w:rsid w:val="009020F7"/>
    <w:rsid w:val="009C1774"/>
    <w:rsid w:val="009E1BBC"/>
    <w:rsid w:val="00A01104"/>
    <w:rsid w:val="00A13D1F"/>
    <w:rsid w:val="00A866B5"/>
    <w:rsid w:val="00A9560B"/>
    <w:rsid w:val="00AE46C5"/>
    <w:rsid w:val="00AF1DAC"/>
    <w:rsid w:val="00B05C19"/>
    <w:rsid w:val="00BA7198"/>
    <w:rsid w:val="00BC1650"/>
    <w:rsid w:val="00BE39DD"/>
    <w:rsid w:val="00BF1921"/>
    <w:rsid w:val="00BF72E8"/>
    <w:rsid w:val="00CD4935"/>
    <w:rsid w:val="00CE0AB2"/>
    <w:rsid w:val="00CE22DB"/>
    <w:rsid w:val="00D23B50"/>
    <w:rsid w:val="00D9745F"/>
    <w:rsid w:val="00DA004E"/>
    <w:rsid w:val="00DC5DAF"/>
    <w:rsid w:val="00DF50E4"/>
    <w:rsid w:val="00EC2C9F"/>
    <w:rsid w:val="00EF38A6"/>
    <w:rsid w:val="00F47BD2"/>
    <w:rsid w:val="00F522E7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A9C40"/>
  <w15:chartTrackingRefBased/>
  <w15:docId w15:val="{F54B1E73-3888-4CEE-AA7B-A3033D8E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LEC18_114</Template>
  <TotalTime>81</TotalTime>
  <Pages>9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48</cp:revision>
  <dcterms:created xsi:type="dcterms:W3CDTF">2020-11-05T01:49:00Z</dcterms:created>
  <dcterms:modified xsi:type="dcterms:W3CDTF">2020-11-05T03:09:00Z</dcterms:modified>
</cp:coreProperties>
</file>